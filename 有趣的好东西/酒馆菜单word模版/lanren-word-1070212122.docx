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4"/>
        </w:rPr>
        <mc:AlternateContent>
          <mc:Choice Requires="wps">
            <w:drawing>
              <wp:anchor distT="0" distB="0" distL="114935" distR="114935" simplePos="0" relativeHeight="251665408" behindDoc="1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100965</wp:posOffset>
                </wp:positionV>
                <wp:extent cx="4012565" cy="16497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0555" y="1090295"/>
                          <a:ext cx="4012565" cy="1649730"/>
                        </a:xfrm>
                        <a:prstGeom prst="rect">
                          <a:avLst/>
                        </a:prstGeom>
                        <a:solidFill>
                          <a:srgbClr val="C891EC"/>
                        </a:solidFill>
                        <a:ln w="6350">
                          <a:noFill/>
                        </a:ln>
                        <a:effectLst>
                          <a:softEdge rad="33020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5pt;margin-top:7.95pt;height:129.9pt;width:315.95pt;z-index:-251651072;mso-width-relative:page;mso-height-relative:page;" fillcolor="#C891EC" filled="t" stroked="f" coordsize="21600,21600" o:gfxdata="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2TXddYAAAAJAQAADwAAAAAAAAABACAAAAAiAAAAZHJz&#10;L2Rvd25yZXYueG1sUEsBAhQAFAAAAAgAh07iQIAVCBx4AgAA0QQAAA4AAAAAAAAAAQAgAAAAJQEA&#10;AGRycy9lMm9Eb2MueG1sUEsFBgAAAAAGAAYAWQEAAA8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i w:val="0"/>
          <w:caps w:val="0"/>
          <w:color w:val="333333"/>
          <w:spacing w:val="0"/>
          <w:sz w:val="24"/>
          <w:szCs w:val="24"/>
          <w:shd w:val="clear" w:fill="FFFFFF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-2885440</wp:posOffset>
            </wp:positionH>
            <wp:positionV relativeFrom="paragraph">
              <wp:posOffset>726440</wp:posOffset>
            </wp:positionV>
            <wp:extent cx="11117580" cy="7701280"/>
            <wp:effectExtent l="0" t="0" r="10160" b="7620"/>
            <wp:wrapNone/>
            <wp:docPr id="3" name="图片 3" descr="1828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82816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17580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124460</wp:posOffset>
                </wp:positionV>
                <wp:extent cx="4634865" cy="15557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6505" y="1764030"/>
                          <a:ext cx="4634865" cy="155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仓耳大漫漫体 W05" w:hAnsi="仓耳大漫漫体 W05" w:eastAsia="仓耳大漫漫体 W05" w:cs="仓耳大漫漫体 W05"/>
                                <w:color w:val="FFFFFF" w:themeColor="background1"/>
                                <w:sz w:val="96"/>
                                <w:szCs w:val="1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color w:val="FFFFFF" w:themeColor="background1"/>
                                <w:sz w:val="96"/>
                                <w:szCs w:val="1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每日时间表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15pt;margin-top:9.8pt;height:122.5pt;width:364.95pt;z-index:251664384;mso-width-relative:page;mso-height-relative:page;" filled="f" stroked="f" coordsize="21600,21600" o:gfxdata="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/lPMb2gAAAAoBAAAPAAAAAAAAAAEA&#10;IAAAACIAAABkcnMvZG93bnJldi54bWxQSwECFAAUAAAACACHTuJA5vNamkYCAAB1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仓耳大漫漫体 W05" w:hAnsi="仓耳大漫漫体 W05" w:eastAsia="仓耳大漫漫体 W05" w:cs="仓耳大漫漫体 W05"/>
                          <w:color w:val="FFFFFF" w:themeColor="background1"/>
                          <w:sz w:val="96"/>
                          <w:szCs w:val="1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color w:val="FFFFFF" w:themeColor="background1"/>
                          <w:sz w:val="96"/>
                          <w:szCs w:val="1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每日时间表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</w:pPr>
      <w:r>
        <w:rPr>
          <w:rFonts w:hint="eastAsia" w:ascii="方正平凡的一天" w:hAnsi="方正平凡的一天" w:eastAsia="方正平凡的一天" w:cs="方正平凡的一天"/>
          <w:sz w:val="24"/>
          <w:szCs w:val="24"/>
        </w:rPr>
        <w:drawing>
          <wp:anchor distT="0" distB="0" distL="114935" distR="114935" simplePos="0" relativeHeight="251664384" behindDoc="1" locked="0" layoutInCell="1" allowOverlap="1">
            <wp:simplePos x="0" y="0"/>
            <wp:positionH relativeFrom="column">
              <wp:posOffset>-686435</wp:posOffset>
            </wp:positionH>
            <wp:positionV relativeFrom="paragraph">
              <wp:posOffset>2196465</wp:posOffset>
            </wp:positionV>
            <wp:extent cx="2625725" cy="3282315"/>
            <wp:effectExtent l="0" t="0" r="0" b="0"/>
            <wp:wrapNone/>
            <wp:docPr id="16" name="图片 16" descr="包图网_932929手绘军训教官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包图网_932929手绘军训教官插画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平凡的一天" w:hAnsi="方正平凡的一天" w:eastAsia="方正平凡的一天" w:cs="方正平凡的一天"/>
          <w:sz w:val="24"/>
          <w:szCs w:val="24"/>
        </w:rPr>
        <w:drawing>
          <wp:anchor distT="0" distB="0" distL="114935" distR="114935" simplePos="0" relativeHeight="251666432" behindDoc="1" locked="0" layoutInCell="1" allowOverlap="1">
            <wp:simplePos x="0" y="0"/>
            <wp:positionH relativeFrom="column">
              <wp:posOffset>2096135</wp:posOffset>
            </wp:positionH>
            <wp:positionV relativeFrom="paragraph">
              <wp:posOffset>167640</wp:posOffset>
            </wp:positionV>
            <wp:extent cx="4486275" cy="3937000"/>
            <wp:effectExtent l="0" t="0" r="0" b="0"/>
            <wp:wrapNone/>
            <wp:docPr id="13" name="图片 13" descr="包图网_881013学习书本铅笔装饰边框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包图网_881013学习书本铅笔装饰边框插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2609850</wp:posOffset>
                </wp:positionV>
                <wp:extent cx="944880" cy="2148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0895" y="5109210"/>
                          <a:ext cx="944880" cy="214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方正平凡的一天" w:hAnsi="方正平凡的一天" w:eastAsia="方正平凡的一天" w:cs="方正平凡的一天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平凡的一天" w:hAnsi="方正平凡的一天" w:eastAsia="方正平凡的一天" w:cs="方正平凡的一天"/>
                                <w:sz w:val="72"/>
                                <w:szCs w:val="72"/>
                                <w:lang w:val="en-US" w:eastAsia="zh-CN"/>
                              </w:rPr>
                              <w:t>今日小记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85pt;margin-top:205.5pt;height:169.2pt;width:74.4pt;z-index:-251656192;mso-width-relative:page;mso-height-relative:page;" filled="f" stroked="f" coordsize="21600,21600" o:gfxdata="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VQ3zdoAAAALAQAADwAAAAAA&#10;AAABACAAAAAiAAAAZHJzL2Rvd25yZXYueG1sUEsBAhQAFAAAAAgAh07iQFK+eKlKAgAAdg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方正平凡的一天" w:hAnsi="方正平凡的一天" w:eastAsia="方正平凡的一天" w:cs="方正平凡的一天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方正平凡的一天" w:hAnsi="方正平凡的一天" w:eastAsia="方正平凡的一天" w:cs="方正平凡的一天"/>
                          <w:sz w:val="72"/>
                          <w:szCs w:val="72"/>
                          <w:lang w:val="en-US" w:eastAsia="zh-CN"/>
                        </w:rPr>
                        <w:t>今日小记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110490</wp:posOffset>
                </wp:positionV>
                <wp:extent cx="1492885" cy="280416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2255" y="3021330"/>
                          <a:ext cx="1492885" cy="280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方正平凡的一天" w:hAnsi="方正平凡的一天" w:eastAsia="方正平凡的一天" w:cs="方正平凡的一天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平凡的一天" w:hAnsi="方正平凡的一天" w:eastAsia="方正平凡的一天" w:cs="方正平凡的一天"/>
                                <w:sz w:val="72"/>
                                <w:szCs w:val="72"/>
                                <w:lang w:val="en-US" w:eastAsia="zh-CN"/>
                              </w:rPr>
                              <w:t>今日作息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65pt;margin-top:8.7pt;height:220.8pt;width:117.55pt;z-index:-251657216;mso-width-relative:page;mso-height-relative:page;" filled="f" stroked="f" coordsize="21600,21600" o:gfxdata="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LycP+dkAAAAKAQAADwAAAAAAAAABACAAAAAi&#10;AAAAZHJzL2Rvd25yZXYueG1sUEsBAhQAFAAAAAgAh07iQOGJ4iJ7AgAAxw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方正平凡的一天" w:hAnsi="方正平凡的一天" w:eastAsia="方正平凡的一天" w:cs="方正平凡的一天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方正平凡的一天" w:hAnsi="方正平凡的一天" w:eastAsia="方正平凡的一天" w:cs="方正平凡的一天"/>
                          <w:sz w:val="72"/>
                          <w:szCs w:val="72"/>
                          <w:lang w:val="en-US" w:eastAsia="zh-CN"/>
                        </w:rPr>
                        <w:t>今日作息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7：00—8：00 洗漱、整理内务、早餐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</w:pP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8：00—11：40 训练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2809240</wp:posOffset>
                </wp:positionH>
                <wp:positionV relativeFrom="paragraph">
                  <wp:posOffset>128905</wp:posOffset>
                </wp:positionV>
                <wp:extent cx="3161665" cy="28956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6405" y="3592195"/>
                          <a:ext cx="3161665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/>
                              <w:ind w:right="516" w:rightChars="0" w:firstLine="640" w:firstLineChars="200"/>
                              <w:jc w:val="both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今天是我们第一天训练。总的来说还不错，即步伐整齐，横竖排对齐。齐步走时，大指向上伸直，其余四指向下弯。走路时，要用余光把横排面对齐。我们班配合默契，只走了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/>
                              <w:ind w:right="516" w:rightChars="0" w:firstLine="640" w:firstLineChars="200"/>
                              <w:jc w:val="both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几遍就成功了。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2pt;margin-top:10.15pt;height:228pt;width:248.95pt;z-index:251663360;mso-width-relative:page;mso-height-relative:page;" filled="f" stroked="f" coordsize="21600,21600" o:gfxdata="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uUtMI2wAAAAoBAAAPAAAA&#10;AAAAAAEAIAAAACIAAABkcnMvZG93bnJldi54bWxQSwECFAAUAAAACACHTuJA6FNG00sCAAB1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/>
                        <w:ind w:right="516" w:rightChars="0" w:firstLine="640" w:firstLineChars="200"/>
                        <w:jc w:val="both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今天是我们第一天训练。总的来说还不错，即步伐整齐，横竖排对齐。齐步走时，大指向上伸直，其余四指向下弯。走路时，要用余光把横排面对齐。我们班配合默契，只走了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/>
                        <w:ind w:right="516" w:rightChars="0" w:firstLine="640" w:firstLineChars="200"/>
                        <w:jc w:val="both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几遍就成功了。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11：40 收操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</w:pP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12：00—14：40 中餐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</w:pP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14：40—17：30 训练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right="0"/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</w:pPr>
      <w:r>
        <w:rPr>
          <w:rFonts w:hint="eastAsia" w:ascii="方正平凡的一天" w:hAnsi="方正平凡的一天" w:eastAsia="方正平凡的一天" w:cs="方正平凡的一天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17：30 晚餐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2310" w:leftChars="0" w:right="0" w:firstLine="0" w:firstLineChars="0"/>
        <w:rPr>
          <w:rFonts w:hint="eastAsia" w:ascii="方正平凡的一天" w:hAnsi="方正平凡的一天" w:eastAsia="方正平凡的一天" w:cs="方正平凡的一天"/>
          <w:b w:val="0"/>
          <w:bCs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方正平凡的一天" w:hAnsi="方正平凡的一天" w:eastAsia="方正平凡的一天" w:cs="方正平凡的一天"/>
          <w:sz w:val="24"/>
          <w:szCs w:val="24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1029335</wp:posOffset>
            </wp:positionV>
            <wp:extent cx="4944745" cy="4374515"/>
            <wp:effectExtent l="0" t="0" r="0" b="0"/>
            <wp:wrapNone/>
            <wp:docPr id="8" name="图片 8" descr="包图网_881013学习书本铅笔装饰边框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包图网_881013学习书本铅笔装饰边框插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平凡的一天" w:hAnsi="方正平凡的一天" w:eastAsia="方正平凡的一天" w:cs="方正平凡的一天"/>
          <w:b w:val="0"/>
          <w:bCs w:val="0"/>
          <w:i w:val="0"/>
          <w:caps w:val="0"/>
          <w:color w:val="000000"/>
          <w:spacing w:val="0"/>
          <w:sz w:val="24"/>
          <w:szCs w:val="24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2310" w:leftChars="0" w:right="0" w:firstLine="0" w:firstLineChars="0"/>
        <w:rPr>
          <w:rFonts w:hint="eastAsia" w:ascii="方正平凡的一天" w:hAnsi="方正平凡的一天" w:eastAsia="方正平凡的一天" w:cs="方正平凡的一天"/>
          <w:b w:val="0"/>
          <w:bCs w:val="0"/>
          <w:i w:val="0"/>
          <w:caps w:val="0"/>
          <w:color w:val="000000"/>
          <w:spacing w:val="0"/>
          <w:sz w:val="24"/>
          <w:szCs w:val="24"/>
        </w:rPr>
      </w:pPr>
    </w:p>
    <w:p>
      <w:pPr>
        <w:spacing w:beforeAutospacing="0"/>
        <w:ind w:left="210" w:leftChars="100" w:right="516" w:rightChars="0" w:firstLine="0" w:firstLineChars="0"/>
        <w:jc w:val="both"/>
        <w:rPr>
          <w:rFonts w:hint="eastAsia" w:ascii="方正平凡的一天" w:hAnsi="方正平凡的一天" w:eastAsia="方正平凡的一天" w:cs="方正平凡的一天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1127125</wp:posOffset>
                </wp:positionV>
                <wp:extent cx="3447415" cy="27622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5255" y="6887845"/>
                          <a:ext cx="3447415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/>
                              <w:ind w:left="210" w:leftChars="100" w:right="516" w:rightChars="0" w:firstLine="640" w:firstLineChars="200"/>
                              <w:jc w:val="both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军训只是逝去了我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/>
                              <w:ind w:right="516" w:rightChars="0"/>
                              <w:jc w:val="both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青春年华的一点点，但逐渐长达成熟的我更加渴望保有持久身的军训体验。军训磨练了我的意志，把我们的部分生活推到了极限，是我的精神随之焕然一新。它将会延伸到我人生的每个春夏与秋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Autospacing="0"/>
                              <w:ind w:left="210" w:leftChars="100" w:right="516" w:rightChars="0" w:firstLine="640" w:firstLineChars="200"/>
                              <w:jc w:val="both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冬。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hint="eastAsia" w:ascii="仓耳大漫漫体 W05" w:hAnsi="仓耳大漫漫体 W05" w:eastAsia="仓耳大漫漫体 W05" w:cs="仓耳大漫漫体 W05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2pt;margin-top:88.75pt;height:217.5pt;width:271.45pt;z-index:251662336;mso-width-relative:page;mso-height-relative:page;" filled="f" stroked="f" coordsize="21600,21600" o:gfxdata="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x5setwAAAALAQAADwAAAAAA&#10;AAABACAAAAAiAAAAZHJzL2Rvd25yZXYueG1sUEsBAhQAFAAAAAgAh07iQOILytNIAgAAd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/>
                        <w:ind w:left="210" w:leftChars="100" w:right="516" w:rightChars="0" w:firstLine="640" w:firstLineChars="200"/>
                        <w:jc w:val="both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军训只是逝去了我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/>
                        <w:ind w:right="516" w:rightChars="0"/>
                        <w:jc w:val="both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青春年华的一点点，但逐渐长达成熟的我更加渴望保有持久身的军训体验。军训磨练了我的意志，把我们的部分生活推到了极限，是我的精神随之焕然一新。它将会延伸到我人生的每个春夏与秋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Autospacing="0"/>
                        <w:ind w:left="210" w:leftChars="100" w:right="516" w:rightChars="0" w:firstLine="640" w:firstLineChars="200"/>
                        <w:jc w:val="both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冬。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textAlignment w:val="auto"/>
                        <w:rPr>
                          <w:rFonts w:hint="eastAsia" w:ascii="仓耳大漫漫体 W05" w:hAnsi="仓耳大漫漫体 W05" w:eastAsia="仓耳大漫漫体 W05" w:cs="仓耳大漫漫体 W05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403860</wp:posOffset>
                </wp:positionV>
                <wp:extent cx="960120" cy="22707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4055" y="7882890"/>
                          <a:ext cx="960120" cy="227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72"/>
                                <w:szCs w:val="72"/>
                                <w:lang w:val="en-US" w:eastAsia="zh-CN"/>
                              </w:rPr>
                              <w:t>今日总结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85pt;margin-top:31.8pt;height:178.8pt;width:75.6pt;z-index:251661312;mso-width-relative:page;mso-height-relative:page;" filled="f" stroked="f" coordsize="21600,21600" o:gfxdata="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zhF1TZAAAACQEAAA8AAAAAAAAA&#10;AQAgAAAAIgAAAGRycy9kb3ducmV2LnhtbFBLAQIUABQAAAAIAIdO4kBWvbPOSQIAAHU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仓耳大漫漫体 W05" w:hAnsi="仓耳大漫漫体 W05" w:eastAsia="仓耳大漫漫体 W05" w:cs="仓耳大漫漫体 W05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72"/>
                          <w:szCs w:val="72"/>
                          <w:lang w:val="en-US" w:eastAsia="zh-CN"/>
                        </w:rPr>
                        <w:t>今日总结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平凡的一天" w:hAnsi="方正平凡的一天" w:eastAsia="方正平凡的一天" w:cs="方正平凡的一天"/>
          <w:sz w:val="24"/>
          <w:szCs w:val="24"/>
        </w:rPr>
        <w:drawing>
          <wp:anchor distT="0" distB="0" distL="114935" distR="114935" simplePos="0" relativeHeight="251664384" behindDoc="1" locked="0" layoutInCell="1" allowOverlap="1">
            <wp:simplePos x="0" y="0"/>
            <wp:positionH relativeFrom="column">
              <wp:posOffset>3318510</wp:posOffset>
            </wp:positionH>
            <wp:positionV relativeFrom="paragraph">
              <wp:posOffset>1747520</wp:posOffset>
            </wp:positionV>
            <wp:extent cx="4018280" cy="2837815"/>
            <wp:effectExtent l="0" t="0" r="0" b="0"/>
            <wp:wrapNone/>
            <wp:docPr id="17" name="图片 17" descr="1838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83812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平凡的一天" w:hAnsi="方正平凡的一天" w:eastAsia="方正平凡的一天" w:cs="方正平凡的一天"/>
          <w:i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平凡的一天">
    <w:altName w:val="方正平凡的一天"/>
    <w:panose1 w:val="02010600010101010101"/>
    <w:charset w:val="86"/>
    <w:family w:val="auto"/>
    <w:pitch w:val="default"/>
    <w:sig w:usb0="00000000" w:usb1="00000000" w:usb2="00000012" w:usb3="00000000" w:csb0="00040001" w:csb1="00000000"/>
    <w:embedRegular r:id="rId1" w:fontKey="{AFB09572-3C4C-44D2-9F12-98EAC7ABB64E}"/>
  </w:font>
  <w:font w:name="仓耳青禾体-谷力 W05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仓耳大漫漫体 W05">
    <w:panose1 w:val="02020400000000000000"/>
    <w:charset w:val="86"/>
    <w:family w:val="auto"/>
    <w:pitch w:val="default"/>
    <w:sig w:usb0="80000003" w:usb1="08012000" w:usb2="00000012" w:usb3="00000000" w:csb0="00040001" w:csb1="00000000"/>
    <w:embedRegular r:id="rId2" w:fontKey="{4221A38C-3C96-4E5F-9902-980DCB20D4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2560320</wp:posOffset>
          </wp:positionH>
          <wp:positionV relativeFrom="paragraph">
            <wp:posOffset>-2160905</wp:posOffset>
          </wp:positionV>
          <wp:extent cx="3886835" cy="4016375"/>
          <wp:effectExtent l="0" t="0" r="0" b="6350"/>
          <wp:wrapNone/>
          <wp:docPr id="7" name="图片 7" descr="9cf216d18f4a5cc2675256cd168b6bd9_WPS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9cf216d18f4a5cc2675256cd168b6bd9_WPS图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86835" cy="401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-716280</wp:posOffset>
          </wp:positionH>
          <wp:positionV relativeFrom="paragraph">
            <wp:posOffset>3901440</wp:posOffset>
          </wp:positionV>
          <wp:extent cx="2141855" cy="3406775"/>
          <wp:effectExtent l="0" t="0" r="0" b="0"/>
          <wp:wrapNone/>
          <wp:docPr id="6" name="图片 6" descr="9c16d18f4a5cc2675256cd168b6bd9_WPS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9c16d18f4a5cc2675256cd168b6bd9_WPS图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1855" cy="340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3580765</wp:posOffset>
          </wp:positionH>
          <wp:positionV relativeFrom="paragraph">
            <wp:posOffset>1676400</wp:posOffset>
          </wp:positionV>
          <wp:extent cx="3270250" cy="3605530"/>
          <wp:effectExtent l="0" t="0" r="0" b="0"/>
          <wp:wrapNone/>
          <wp:docPr id="5" name="图片 5" descr="9cf216d14a5cc2675256cd168b6bd9_WPS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9cf216d14a5cc2675256cd168b6bd9_WPS图片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0250" cy="3605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-246380</wp:posOffset>
          </wp:positionH>
          <wp:positionV relativeFrom="paragraph">
            <wp:posOffset>-1706880</wp:posOffset>
          </wp:positionV>
          <wp:extent cx="5767705" cy="5767705"/>
          <wp:effectExtent l="0" t="0" r="0" b="0"/>
          <wp:wrapNone/>
          <wp:docPr id="2" name="图片 2" descr="b648fb06cb1543b0264f508b0d42206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648fb06cb1543b0264f508b0d42206d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767705" cy="5767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MDc4OThjODAzOThlZDVkMmE3MDQyMGI2NjIxNTEifQ=="/>
  </w:docVars>
  <w:rsids>
    <w:rsidRoot w:val="4FBD18CD"/>
    <w:rsid w:val="1D2D5C09"/>
    <w:rsid w:val="283249DF"/>
    <w:rsid w:val="2E327171"/>
    <w:rsid w:val="4FBD18C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55</Words>
  <Characters>72</Characters>
  <Lines>0</Lines>
  <Paragraphs>0</Paragraphs>
  <TotalTime>3</TotalTime>
  <ScaleCrop>false</ScaleCrop>
  <LinksUpToDate>false</LinksUpToDate>
  <CharactersWithSpaces>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2019-08-19T04:34:00Z</dcterms:created>
  <dc:creator>Jack</dc:creator>
  <cp:lastModifiedBy>文档存本地丢失不负责</cp:lastModifiedBy>
  <dcterms:modified xsi:type="dcterms:W3CDTF">2022-05-09T08:03:32Z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2C146CB20C8D438E8456077F062E2995</vt:lpwstr>
  </property>
</Properties>
</file>